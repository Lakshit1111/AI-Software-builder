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DEED" w14:textId="77777777" w:rsidR="006C11E4" w:rsidRPr="00DA4BB0" w:rsidRDefault="00DA4BB0" w:rsidP="00DA4BB0">
      <w:pPr>
        <w:pStyle w:val="Heading1"/>
        <w:rPr>
          <w:rFonts w:ascii="Times New Roman" w:hAnsi="Times New Roman" w:cs="Times New Roman"/>
          <w:b/>
          <w:bCs/>
        </w:rPr>
      </w:pPr>
      <w:r w:rsidRPr="00DA4BB0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Clarity: -</w:t>
      </w:r>
      <w:r w:rsidRPr="00DA4BB0">
        <w:rPr>
          <w:rFonts w:ascii="Times New Roman" w:hAnsi="Times New Roman" w:cs="Times New Roman"/>
          <w:b/>
          <w:bCs/>
        </w:rPr>
        <w:br/>
      </w:r>
    </w:p>
    <w:p w14:paraId="09EFFD7F" w14:textId="77777777" w:rsidR="00DA4BB0" w:rsidRPr="00DA4BB0" w:rsidRDefault="00DA4BB0" w:rsidP="00DA4B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BB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Who is the user? (one type only)</w:t>
      </w:r>
    </w:p>
    <w:p w14:paraId="56DCAAFB" w14:textId="5F36FF85" w:rsidR="00DA4BB0" w:rsidRDefault="00DA4BB0" w:rsidP="00DA4B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 </w:t>
      </w:r>
      <w:r w:rsidR="00D813E2">
        <w:rPr>
          <w:rFonts w:ascii="Times New Roman" w:hAnsi="Times New Roman" w:cs="Times New Roman"/>
        </w:rPr>
        <w:t>Developer</w:t>
      </w:r>
    </w:p>
    <w:p w14:paraId="6A9841B6" w14:textId="77777777" w:rsidR="00DA4BB0" w:rsidRDefault="00DA4BB0" w:rsidP="00DA4BB0">
      <w:pPr>
        <w:ind w:left="360"/>
        <w:rPr>
          <w:rFonts w:ascii="Times New Roman" w:hAnsi="Times New Roman" w:cs="Times New Roman"/>
        </w:rPr>
      </w:pPr>
    </w:p>
    <w:p w14:paraId="6E1DDDD9" w14:textId="77777777" w:rsidR="00DA4BB0" w:rsidRPr="00DA4BB0" w:rsidRDefault="00DA4BB0" w:rsidP="00DA4B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BB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the main problem? (one sentence)</w:t>
      </w:r>
    </w:p>
    <w:p w14:paraId="0AD4BBE8" w14:textId="7C91A87D" w:rsidR="00DA4BB0" w:rsidRDefault="00DA4BB0" w:rsidP="00DA4B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="00D813E2">
        <w:rPr>
          <w:rFonts w:ascii="Times New Roman" w:hAnsi="Times New Roman" w:cs="Times New Roman"/>
        </w:rPr>
        <w:t>It too time consuming and complex to build softwares.</w:t>
      </w:r>
    </w:p>
    <w:p w14:paraId="1E396051" w14:textId="77777777" w:rsidR="00DA4BB0" w:rsidRPr="00DA4BB0" w:rsidRDefault="00DA4BB0" w:rsidP="00DA4BB0">
      <w:pPr>
        <w:ind w:left="360"/>
        <w:rPr>
          <w:rFonts w:ascii="Times New Roman" w:hAnsi="Times New Roman" w:cs="Times New Roman"/>
        </w:rPr>
      </w:pPr>
    </w:p>
    <w:p w14:paraId="1A30BD46" w14:textId="77777777" w:rsidR="00DA4BB0" w:rsidRPr="00DA4BB0" w:rsidRDefault="00DA4BB0" w:rsidP="00DA4B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BB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does success look like?</w:t>
      </w:r>
    </w:p>
    <w:p w14:paraId="5AD9E299" w14:textId="64F6AC98" w:rsidR="00DA4BB0" w:rsidRDefault="00DA4BB0" w:rsidP="00DA4B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="00D813E2">
        <w:rPr>
          <w:rFonts w:ascii="Times New Roman" w:hAnsi="Times New Roman" w:cs="Times New Roman"/>
        </w:rPr>
        <w:t>User can gets its project by writing a simple prompt and code is generated and it is validated by tester.</w:t>
      </w:r>
    </w:p>
    <w:p w14:paraId="73D6DBF3" w14:textId="77777777" w:rsidR="00DA4BB0" w:rsidRDefault="00DA4BB0" w:rsidP="00DA4BB0">
      <w:pPr>
        <w:ind w:left="360"/>
        <w:rPr>
          <w:rFonts w:ascii="Times New Roman" w:hAnsi="Times New Roman" w:cs="Times New Roman"/>
        </w:rPr>
      </w:pPr>
    </w:p>
    <w:p w14:paraId="14C0E75A" w14:textId="77777777" w:rsidR="00DA4BB0" w:rsidRDefault="00DA4BB0" w:rsidP="00DA4BB0">
      <w:pPr>
        <w:ind w:left="360"/>
        <w:rPr>
          <w:rFonts w:ascii="Times New Roman" w:hAnsi="Times New Roman" w:cs="Times New Roman"/>
        </w:rPr>
      </w:pPr>
    </w:p>
    <w:p w14:paraId="477814BA" w14:textId="77777777" w:rsidR="001D0FB7" w:rsidRDefault="001D0FB7" w:rsidP="001D0FB7">
      <w:pPr>
        <w:rPr>
          <w:rFonts w:ascii="Times New Roman" w:hAnsi="Times New Roman" w:cs="Times New Roman"/>
        </w:rPr>
      </w:pPr>
    </w:p>
    <w:p w14:paraId="64C003C7" w14:textId="77777777" w:rsidR="00DA4BB0" w:rsidRPr="001D0FB7" w:rsidRDefault="001D0FB7" w:rsidP="001D0FB7">
      <w:pPr>
        <w:pStyle w:val="Heading1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B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Workflow</w:t>
      </w:r>
      <w:r w:rsidR="00DA4BB0" w:rsidRPr="001D0FB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 -</w:t>
      </w:r>
    </w:p>
    <w:p w14:paraId="355DCBD3" w14:textId="77777777" w:rsidR="00DA4BB0" w:rsidRDefault="00DA4BB0" w:rsidP="00DA4BB0"/>
    <w:p w14:paraId="6A613205" w14:textId="77777777" w:rsidR="001D0FB7" w:rsidRDefault="001D0FB7" w:rsidP="001D0FB7">
      <w:pPr>
        <w:pStyle w:val="ListParagraph"/>
        <w:numPr>
          <w:ilvl w:val="0"/>
          <w:numId w:val="3"/>
        </w:numPr>
      </w:pPr>
      <w:r>
        <w:t>Raw: -</w:t>
      </w:r>
    </w:p>
    <w:p w14:paraId="2DC8D7E3" w14:textId="2EFDD03A" w:rsidR="001D0FB7" w:rsidRDefault="00D813E2" w:rsidP="001D0FB7">
      <w:pPr>
        <w:pStyle w:val="ListParagraph"/>
        <w:numPr>
          <w:ilvl w:val="0"/>
          <w:numId w:val="7"/>
        </w:numPr>
      </w:pPr>
      <w:r>
        <w:t>User writes prompt</w:t>
      </w:r>
    </w:p>
    <w:p w14:paraId="0D0EF2CA" w14:textId="1CB5C3C3" w:rsidR="001D0FB7" w:rsidRDefault="00D813E2" w:rsidP="001D0FB7">
      <w:pPr>
        <w:pStyle w:val="ListParagraph"/>
        <w:numPr>
          <w:ilvl w:val="0"/>
          <w:numId w:val="7"/>
        </w:numPr>
      </w:pPr>
      <w:r>
        <w:t>Planner agent plans the project.</w:t>
      </w:r>
    </w:p>
    <w:p w14:paraId="1184E243" w14:textId="4B649478" w:rsidR="001D0FB7" w:rsidRDefault="00D813E2" w:rsidP="001D0FB7">
      <w:pPr>
        <w:pStyle w:val="ListParagraph"/>
        <w:numPr>
          <w:ilvl w:val="0"/>
          <w:numId w:val="7"/>
        </w:numPr>
      </w:pPr>
      <w:r>
        <w:t>Developer agent develops the code</w:t>
      </w:r>
      <w:r w:rsidR="00E61456">
        <w:t>.</w:t>
      </w:r>
    </w:p>
    <w:p w14:paraId="69DFF556" w14:textId="5E3FF033" w:rsidR="00E61456" w:rsidRDefault="00E61456" w:rsidP="001D0FB7">
      <w:pPr>
        <w:pStyle w:val="ListParagraph"/>
        <w:numPr>
          <w:ilvl w:val="0"/>
          <w:numId w:val="7"/>
        </w:numPr>
      </w:pPr>
      <w:r>
        <w:t>Tester test the code and if some error occur send its output to developer.</w:t>
      </w:r>
    </w:p>
    <w:p w14:paraId="42928794" w14:textId="51943B00" w:rsidR="00E61456" w:rsidRDefault="00E61456" w:rsidP="001D0FB7">
      <w:pPr>
        <w:pStyle w:val="ListParagraph"/>
        <w:numPr>
          <w:ilvl w:val="0"/>
          <w:numId w:val="7"/>
        </w:numPr>
      </w:pPr>
      <w:r>
        <w:t>Observer analysis the code and see if all requirements are completed and if not then it goes to developer.</w:t>
      </w:r>
    </w:p>
    <w:p w14:paraId="31E8E4A1" w14:textId="77777777" w:rsidR="001D0FB7" w:rsidRDefault="001D0FB7" w:rsidP="001D0FB7">
      <w:pPr>
        <w:pStyle w:val="ListParagraph"/>
        <w:ind w:left="1080"/>
      </w:pPr>
    </w:p>
    <w:p w14:paraId="4E97C87B" w14:textId="77777777" w:rsidR="001D0FB7" w:rsidRDefault="001D0FB7" w:rsidP="001D0FB7">
      <w:pPr>
        <w:pStyle w:val="ListParagraph"/>
        <w:numPr>
          <w:ilvl w:val="0"/>
          <w:numId w:val="3"/>
        </w:numPr>
      </w:pPr>
      <w:r>
        <w:t>Flow diagram: -</w:t>
      </w:r>
    </w:p>
    <w:p w14:paraId="2FF30847" w14:textId="77777777" w:rsidR="001D0FB7" w:rsidRDefault="001D0FB7" w:rsidP="001D0FB7">
      <w:pPr>
        <w:ind w:left="360"/>
      </w:pPr>
    </w:p>
    <w:p w14:paraId="19914D5C" w14:textId="59107100" w:rsidR="001D0FB7" w:rsidRDefault="00E61456" w:rsidP="001D0FB7">
      <w:pPr>
        <w:ind w:left="360"/>
      </w:pPr>
      <w:r>
        <w:rPr>
          <w:noProof/>
        </w:rPr>
        <w:lastRenderedPageBreak/>
        <w:drawing>
          <wp:inline distT="0" distB="0" distL="0" distR="0" wp14:anchorId="66CBF406" wp14:editId="402CD97D">
            <wp:extent cx="5943600" cy="2237740"/>
            <wp:effectExtent l="0" t="0" r="0" b="0"/>
            <wp:docPr id="61467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71421" name="Picture 6146714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736C" w14:textId="13A0562C" w:rsidR="001D0FB7" w:rsidRDefault="001D0FB7" w:rsidP="00E61456">
      <w:pPr>
        <w:pStyle w:val="ListParagraph"/>
      </w:pPr>
    </w:p>
    <w:p w14:paraId="2DC5EE7F" w14:textId="77777777" w:rsidR="001D0FB7" w:rsidRDefault="001D0FB7" w:rsidP="001D0FB7">
      <w:pPr>
        <w:ind w:left="360"/>
      </w:pPr>
    </w:p>
    <w:p w14:paraId="1D5B4625" w14:textId="77777777" w:rsidR="001D0FB7" w:rsidRDefault="001D0FB7" w:rsidP="001D0FB7">
      <w:pPr>
        <w:ind w:left="360"/>
      </w:pPr>
    </w:p>
    <w:p w14:paraId="519EC245" w14:textId="77777777" w:rsidR="001D0FB7" w:rsidRDefault="001D0FB7" w:rsidP="001D0FB7"/>
    <w:p w14:paraId="528FC02F" w14:textId="77777777" w:rsidR="001D0FB7" w:rsidRDefault="001D0FB7" w:rsidP="001D0FB7">
      <w:pPr>
        <w:pStyle w:val="Heading1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B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Version 1 :  -</w:t>
      </w:r>
    </w:p>
    <w:p w14:paraId="6FCCB339" w14:textId="77777777" w:rsidR="001D0FB7" w:rsidRDefault="001D0FB7" w:rsidP="001D0FB7"/>
    <w:p w14:paraId="1B047DFB" w14:textId="77777777" w:rsidR="001D0FB7" w:rsidRDefault="001D0FB7" w:rsidP="001D0FB7">
      <w:pPr>
        <w:pStyle w:val="ListParagraph"/>
        <w:numPr>
          <w:ilvl w:val="0"/>
          <w:numId w:val="8"/>
        </w:numPr>
      </w:pPr>
      <w:r>
        <w:t>What needs to be included?</w:t>
      </w:r>
    </w:p>
    <w:p w14:paraId="41425E6D" w14:textId="4842A544" w:rsidR="00E61456" w:rsidRDefault="00E61456" w:rsidP="00E94B6C">
      <w:pPr>
        <w:pStyle w:val="ListParagraph"/>
        <w:numPr>
          <w:ilvl w:val="0"/>
          <w:numId w:val="9"/>
        </w:numPr>
      </w:pPr>
      <w:r>
        <w:t>All agents are connected and call each other.</w:t>
      </w:r>
    </w:p>
    <w:p w14:paraId="2C796908" w14:textId="079FFF55" w:rsidR="00E94B6C" w:rsidRDefault="00E94B6C" w:rsidP="00E94B6C">
      <w:pPr>
        <w:pStyle w:val="ListParagraph"/>
        <w:numPr>
          <w:ilvl w:val="0"/>
          <w:numId w:val="9"/>
        </w:numPr>
      </w:pPr>
      <w:r>
        <w:t>Projects should be made in single python.</w:t>
      </w:r>
    </w:p>
    <w:p w14:paraId="1661CBCB" w14:textId="77777777" w:rsidR="001D0FB7" w:rsidRDefault="001D0FB7" w:rsidP="001D0FB7"/>
    <w:p w14:paraId="40D3FAC5" w14:textId="5FBD7B90" w:rsidR="001D0FB7" w:rsidRDefault="00E61456" w:rsidP="001D0FB7">
      <w:pPr>
        <w:pStyle w:val="ListParagraph"/>
        <w:numPr>
          <w:ilvl w:val="0"/>
          <w:numId w:val="8"/>
        </w:numPr>
      </w:pPr>
      <w:r>
        <w:t>What success looks like?</w:t>
      </w:r>
    </w:p>
    <w:p w14:paraId="6A239451" w14:textId="2ED02674" w:rsidR="00E61456" w:rsidRPr="001D0FB7" w:rsidRDefault="00E61456" w:rsidP="00E61456">
      <w:pPr>
        <w:pStyle w:val="ListParagraph"/>
      </w:pPr>
      <w:r>
        <w:t>It provides me a single py file according to my prompt.</w:t>
      </w:r>
    </w:p>
    <w:p w14:paraId="1F48311C" w14:textId="77777777" w:rsidR="00DA4BB0" w:rsidRPr="00DA4BB0" w:rsidRDefault="00DA4BB0" w:rsidP="00DA4BB0"/>
    <w:sectPr w:rsidR="00DA4BB0" w:rsidRPr="00DA4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F97"/>
    <w:multiLevelType w:val="hybridMultilevel"/>
    <w:tmpl w:val="82568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672FF"/>
    <w:multiLevelType w:val="hybridMultilevel"/>
    <w:tmpl w:val="BF6C3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0246B"/>
    <w:multiLevelType w:val="hybridMultilevel"/>
    <w:tmpl w:val="5774801A"/>
    <w:lvl w:ilvl="0" w:tplc="E620FB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E5DB7"/>
    <w:multiLevelType w:val="hybridMultilevel"/>
    <w:tmpl w:val="11821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30F9A"/>
    <w:multiLevelType w:val="hybridMultilevel"/>
    <w:tmpl w:val="D026D472"/>
    <w:lvl w:ilvl="0" w:tplc="F69446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100EB4"/>
    <w:multiLevelType w:val="hybridMultilevel"/>
    <w:tmpl w:val="C9D20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37F39"/>
    <w:multiLevelType w:val="hybridMultilevel"/>
    <w:tmpl w:val="BF78E9BC"/>
    <w:lvl w:ilvl="0" w:tplc="877621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93365E7"/>
    <w:multiLevelType w:val="hybridMultilevel"/>
    <w:tmpl w:val="3DBE2600"/>
    <w:lvl w:ilvl="0" w:tplc="060EA5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E732D1"/>
    <w:multiLevelType w:val="hybridMultilevel"/>
    <w:tmpl w:val="A4527BF2"/>
    <w:lvl w:ilvl="0" w:tplc="DB944F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0609022">
    <w:abstractNumId w:val="1"/>
  </w:num>
  <w:num w:numId="2" w16cid:durableId="950630364">
    <w:abstractNumId w:val="3"/>
  </w:num>
  <w:num w:numId="3" w16cid:durableId="809055069">
    <w:abstractNumId w:val="0"/>
  </w:num>
  <w:num w:numId="4" w16cid:durableId="1970433794">
    <w:abstractNumId w:val="2"/>
  </w:num>
  <w:num w:numId="5" w16cid:durableId="1798059291">
    <w:abstractNumId w:val="7"/>
  </w:num>
  <w:num w:numId="6" w16cid:durableId="357507276">
    <w:abstractNumId w:val="4"/>
  </w:num>
  <w:num w:numId="7" w16cid:durableId="489254238">
    <w:abstractNumId w:val="8"/>
  </w:num>
  <w:num w:numId="8" w16cid:durableId="1894147634">
    <w:abstractNumId w:val="5"/>
  </w:num>
  <w:num w:numId="9" w16cid:durableId="1682245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E2"/>
    <w:rsid w:val="001D0FB7"/>
    <w:rsid w:val="004F363C"/>
    <w:rsid w:val="006C11E4"/>
    <w:rsid w:val="008439C9"/>
    <w:rsid w:val="00890AEC"/>
    <w:rsid w:val="009C4E85"/>
    <w:rsid w:val="00D813E2"/>
    <w:rsid w:val="00DA4BB0"/>
    <w:rsid w:val="00E61456"/>
    <w:rsid w:val="00E9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21F21"/>
  <w15:chartTrackingRefBased/>
  <w15:docId w15:val="{E374D54D-9F5F-4494-A131-6BEB63D4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ksh\Documents\Custom%20Office%20Templates\Project_Repor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Project_Report_Template</Template>
  <TotalTime>25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 Kumawat</dc:creator>
  <cp:keywords/>
  <dc:description/>
  <cp:lastModifiedBy>Lakshit Kumawat</cp:lastModifiedBy>
  <cp:revision>2</cp:revision>
  <dcterms:created xsi:type="dcterms:W3CDTF">2026-01-07T17:11:00Z</dcterms:created>
  <dcterms:modified xsi:type="dcterms:W3CDTF">2026-01-07T17:37:00Z</dcterms:modified>
</cp:coreProperties>
</file>